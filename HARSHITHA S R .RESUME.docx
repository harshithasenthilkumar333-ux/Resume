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>HARSHITHA S R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Mobile no :- +91 9788641132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Email Id :- 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harshithasenthilkumar333@gmail.com LinkedIn:-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>https://www.linkedin.com/in/harshitha-s-r-1b70583aa?utm_source=share_via&amp;utm_content=profile&amp;utm_medium=member_android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 GitHub: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 https://github.com/harshithasenthilkumar333-ux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PROFESSIONAL SUMMARY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Motivated and detail-oriented second-year B.tech -Information Technology Engineering student with a strong foundation in programming, software development, and problem-solving. Experienced in building academic projects using modern technologies and eager to apply technical skills in a professional environment. Passionate about learning new technologies and contributing to innovative solutions.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EDUCATION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Bachelor of Technology (B.Tech) – Information Technology 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V.S.B Engineering College, Anna University 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CGPA: 8.54/10 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 Expected Graduation: 2029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Higher Secondary (HSC) – 84%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Secondary School (SSLC) – 93.3%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TECHNICAL SKILLS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Programming Languages: Java, Python, C, C++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Web Technologies: HTML, CSS, JavaScript, React 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Database: MySQL, MongoDB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Tools &amp; Platforms: Git, GitHub, VS Code, Postman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Core Subjects: Data Structures, DBMS, Operating Systems, Computer Networks, Object-Oriented Programming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PROJECTS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Project tittle :Smart Personal Finance Management System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Technologies: MERN Stack (MongoDB, Express.js, React.js, Node.js)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Description: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Developed a web application to manage personal income and expenses.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Added budget planning and savings tracking features.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Implemented secure user login using JWT authentication.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Created dashboards to display financial reports and spending trends.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Used MongoDB to store and manage user data.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Or an even shorter version: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Smart Personal Finance Management System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Tech Stack: MongoDB, Express.js, React.js, Node.js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Built a web application for tracking income, expenses, and budgets.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Implemented secure user authentication.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Designed a dashboard to monitor financial activities.</w:t>
      </w:r>
    </w:p>
    <w:p>
      <w:pPr>
        <w:rPr>
          <w:rFonts w:ascii="Times New Roman" w:eastAsia="Times New Roman" w:cs="Times New Roman" w:hAnsi="Times New Roman"/>
          <w:sz w:val="24"/>
          <w:szCs w:val="24"/>
          <w:rtl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Stored and managed data using MongoDB.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INTERNSHIP</w:t>
      </w:r>
    </w:p>
    <w:p>
      <w:pPr>
        <w:rPr>
          <w:rFonts w:ascii="Times New Roman" w:eastAsia="Times New Roman" w:cs="Times New Roman" w:hAnsi="Times New Roman" w:hint="eastAsia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Full Stack Development Intern</w:t>
      </w:r>
    </w:p>
    <w:p>
      <w:pPr>
        <w:rPr>
          <w:rFonts w:ascii="Times New Roman" w:eastAsia="Times New Roman" w:cs="Times New Roman" w:hAnsi="Times New Roman" w:hint="eastAsia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Nurture Infotech | Jun 2026 – Jul 2026</w:t>
      </w:r>
    </w:p>
    <w:p>
      <w:pPr>
        <w:rPr>
          <w:rFonts w:ascii="Times New Roman" w:eastAsia="Times New Roman" w:cs="Times New Roman" w:hAnsi="Times New Roman" w:hint="eastAsia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Completed internship in Full Stack Development.</w:t>
      </w:r>
    </w:p>
    <w:p>
      <w:pPr>
        <w:rPr>
          <w:rFonts w:ascii="Times New Roman" w:eastAsia="Times New Roman" w:cs="Times New Roman" w:hAnsi="Times New Roman" w:hint="eastAsia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Learned front-end and back-end web development concepts.</w:t>
      </w:r>
    </w:p>
    <w:p>
      <w:pPr>
        <w:rPr>
          <w:rFonts w:ascii="Times New Roman" w:eastAsia="Times New Roman" w:cs="Times New Roman" w:hAnsi="Times New Roman" w:hint="eastAsia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Worked with basic web technologies and project development.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Improved problem-solving and coding skills.</w:t>
      </w:r>
    </w:p>
    <w:p>
      <w:pPr>
        <w:rPr>
          <w:rFonts w:ascii="Times New Roman" w:eastAsia="Times New Roman" w:cs="Times New Roman" w:hAnsi="Times New Roman" w:hint="eastAsia"/>
          <w:sz w:val="24"/>
          <w:szCs w:val="24"/>
        </w:rPr>
      </w:pPr>
      <w:bookmarkStart w:id="0" w:name="_GoBack"/>
      <w:bookmarkEnd w:id="0"/>
    </w:p>
    <w:p>
      <w:pPr>
        <w:rPr>
          <w:rFonts w:ascii="Times New Roman" w:eastAsia="Times New Roman" w:cs="Times New Roman" w:hAnsi="Times New Roman" w:hint="eastAsia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C++ Programming Intern</w:t>
      </w:r>
    </w:p>
    <w:p>
      <w:pPr>
        <w:rPr>
          <w:rFonts w:ascii="Times New Roman" w:eastAsia="Times New Roman" w:cs="Times New Roman" w:hAnsi="Times New Roman" w:hint="eastAsia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Thiranex | May 2026 – Jun 2026</w:t>
      </w:r>
    </w:p>
    <w:p>
      <w:pPr>
        <w:rPr>
          <w:rFonts w:ascii="Times New Roman" w:eastAsia="Times New Roman" w:cs="Times New Roman" w:hAnsi="Times New Roman" w:hint="eastAsia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Completed internship in C++ Programming.</w:t>
      </w:r>
    </w:p>
    <w:p>
      <w:pPr>
        <w:rPr>
          <w:rFonts w:ascii="Times New Roman" w:eastAsia="Times New Roman" w:cs="Times New Roman" w:hAnsi="Times New Roman" w:hint="eastAsia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Learned object-oriented programming (OOP) concepts.</w:t>
      </w:r>
    </w:p>
    <w:p>
      <w:pPr>
        <w:rPr>
          <w:rFonts w:ascii="Times New Roman" w:eastAsia="Times New Roman" w:cs="Times New Roman" w:hAnsi="Times New Roman" w:hint="eastAsia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Developed basic C++ programs and logic-building skills.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 w:hint="eastAsia"/>
          <w:sz w:val="24"/>
          <w:szCs w:val="24"/>
        </w:rPr>
        <w:t>Improved programming and debugging knowledge.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CERTIFICATIONS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Infosys - “Basics of python "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</w:rPr>
        <w:t>Infosys -" python Foundation certificate "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ACHIEVEMENTS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Participated in Hackathons and Coding Competitions.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Presented technical papers at college symposiums.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Solved programming problems on coding platforms.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 xml:space="preserve">SOFT SKILLS 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Problem Solving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Teamwork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Communication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Time Management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Adaptability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  <w:r>
        <w:rPr>
          <w:rFonts w:ascii="Times New Roman" w:eastAsia="Times New Roman" w:cs="Times New Roman" w:hAnsi="Times New Roman"/>
          <w:sz w:val="24"/>
          <w:szCs w:val="24"/>
          <w:rtl/>
        </w:rPr>
        <w:t>Leadership</w:t>
      </w:r>
    </w:p>
    <w:p>
      <w:pPr>
        <w:rPr>
          <w:rFonts w:ascii="Times New Roman" w:eastAsia="Times New Roman" w:cs="Times New Roman" w:hAnsi="Times New Roman"/>
          <w:sz w:val="24"/>
          <w:szCs w:val="24"/>
        </w:rPr>
      </w:pPr>
    </w:p>
    <w:p/>
    <w:p/>
    <w:p/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10</TotalTime>
  <Application>Yozo_Office</Application>
  <Pages>3</Pages>
  <Words>337</Words>
  <Characters>2484</Characters>
  <Lines>86</Lines>
  <Paragraphs>65</Paragraphs>
  <CharactersWithSpaces>2770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2026-07-15T11:36:52Z</dcterms:modified>
</cp:coreProperties>
</file>